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14" w:rsidRDefault="00FB3852">
      <w:r>
        <w:rPr>
          <w:noProof/>
          <w:lang w:eastAsia="en-GB"/>
        </w:rPr>
        <w:drawing>
          <wp:inline distT="0" distB="0" distL="0" distR="0" wp14:anchorId="01E9C5E9" wp14:editId="5D8155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2" w:rsidRDefault="00FB3852"/>
    <w:p w:rsidR="00FB3852" w:rsidRDefault="00FB3852">
      <w:r>
        <w:rPr>
          <w:noProof/>
          <w:lang w:eastAsia="en-GB"/>
        </w:rPr>
        <w:drawing>
          <wp:inline distT="0" distB="0" distL="0" distR="0" wp14:anchorId="4783196D" wp14:editId="7CA62D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2" w:rsidRDefault="00FB3852"/>
    <w:p w:rsidR="00662B12" w:rsidRDefault="00FB3852">
      <w:r>
        <w:rPr>
          <w:noProof/>
          <w:lang w:eastAsia="en-GB"/>
        </w:rPr>
        <w:lastRenderedPageBreak/>
        <w:drawing>
          <wp:inline distT="0" distB="0" distL="0" distR="0" wp14:anchorId="7F70E82C" wp14:editId="13681E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Default="00662B12" w:rsidP="00662B12"/>
    <w:p w:rsidR="00662B12" w:rsidRDefault="00662B12" w:rsidP="00662B12">
      <w:pPr>
        <w:tabs>
          <w:tab w:val="left" w:pos="516"/>
        </w:tabs>
      </w:pPr>
      <w:r>
        <w:tab/>
      </w:r>
    </w:p>
    <w:p w:rsidR="00F14FEE" w:rsidRDefault="00F14FEE"/>
    <w:p w:rsidR="00F14FEE" w:rsidRDefault="00F14FEE">
      <w:r>
        <w:br w:type="page"/>
      </w:r>
    </w:p>
    <w:p w:rsidR="00662B12" w:rsidRDefault="00CC3AD4">
      <w:r>
        <w:rPr>
          <w:noProof/>
          <w:lang w:eastAsia="en-GB"/>
        </w:rPr>
        <w:lastRenderedPageBreak/>
        <w:drawing>
          <wp:inline distT="0" distB="0" distL="0" distR="0" wp14:anchorId="539D0EF6" wp14:editId="687CBD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FEE">
        <w:rPr>
          <w:noProof/>
          <w:lang w:eastAsia="en-GB"/>
        </w:rPr>
        <w:drawing>
          <wp:inline distT="0" distB="0" distL="0" distR="0" wp14:anchorId="67F25236" wp14:editId="7E4F7F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B12">
        <w:br w:type="page"/>
      </w:r>
    </w:p>
    <w:p w:rsidR="00662B12" w:rsidRDefault="00662B12" w:rsidP="00662B12">
      <w:pPr>
        <w:tabs>
          <w:tab w:val="left" w:pos="516"/>
        </w:tabs>
      </w:pPr>
      <w:r>
        <w:rPr>
          <w:noProof/>
          <w:lang w:eastAsia="en-GB"/>
        </w:rPr>
        <w:lastRenderedPageBreak/>
        <w:drawing>
          <wp:inline distT="0" distB="0" distL="0" distR="0" wp14:anchorId="06A2E76F" wp14:editId="6A0A26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Pr="00662B12" w:rsidRDefault="00662B12" w:rsidP="00662B12"/>
    <w:p w:rsidR="00662B12" w:rsidRDefault="00662B12" w:rsidP="00662B12">
      <w:r>
        <w:rPr>
          <w:noProof/>
          <w:lang w:eastAsia="en-GB"/>
        </w:rPr>
        <w:drawing>
          <wp:inline distT="0" distB="0" distL="0" distR="0" wp14:anchorId="48456A74" wp14:editId="038F7A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12" w:rsidRDefault="00662B12" w:rsidP="00662B12">
      <w:r>
        <w:rPr>
          <w:noProof/>
          <w:lang w:eastAsia="en-GB"/>
        </w:rPr>
        <w:lastRenderedPageBreak/>
        <w:drawing>
          <wp:inline distT="0" distB="0" distL="0" distR="0" wp14:anchorId="0276093D" wp14:editId="6A6BD7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2" w:rsidRPr="00662B12" w:rsidRDefault="00662B12" w:rsidP="00662B12">
      <w:bookmarkStart w:id="0" w:name="_GoBack"/>
      <w:r>
        <w:rPr>
          <w:noProof/>
          <w:lang w:eastAsia="en-GB"/>
        </w:rPr>
        <w:drawing>
          <wp:inline distT="0" distB="0" distL="0" distR="0" wp14:anchorId="1DF440BD" wp14:editId="405A4F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3852" w:rsidRPr="00662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52"/>
    <w:rsid w:val="00662B12"/>
    <w:rsid w:val="00B96714"/>
    <w:rsid w:val="00CC3AD4"/>
    <w:rsid w:val="00F14FEE"/>
    <w:rsid w:val="00FB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D2220-83F4-4097-ABC6-6D4885EB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88140AE4</Template>
  <TotalTime>57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Manocha, Divyansh</cp:lastModifiedBy>
  <cp:revision>2</cp:revision>
  <dcterms:created xsi:type="dcterms:W3CDTF">2017-01-14T10:42:00Z</dcterms:created>
  <dcterms:modified xsi:type="dcterms:W3CDTF">2017-01-14T11:39:00Z</dcterms:modified>
</cp:coreProperties>
</file>