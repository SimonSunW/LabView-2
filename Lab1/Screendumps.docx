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96714" w:rsidRDefault="00FB3852">
      <w:r>
        <w:rPr>
          <w:noProof/>
          <w:lang w:eastAsia="en-GB"/>
        </w:rPr>
        <w:drawing>
          <wp:inline distT="0" distB="0" distL="0" distR="0" wp14:anchorId="01E9C5E9" wp14:editId="5D815581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3852" w:rsidRDefault="00FB3852"/>
    <w:p w:rsidR="00FB3852" w:rsidRDefault="00FB3852">
      <w:r>
        <w:rPr>
          <w:noProof/>
          <w:lang w:eastAsia="en-GB"/>
        </w:rPr>
        <w:drawing>
          <wp:inline distT="0" distB="0" distL="0" distR="0" wp14:anchorId="4783196D" wp14:editId="7CA62D53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3852" w:rsidRDefault="00FB3852"/>
    <w:p w:rsidR="00662B12" w:rsidRDefault="00FB3852">
      <w:r>
        <w:rPr>
          <w:noProof/>
          <w:lang w:eastAsia="en-GB"/>
        </w:rPr>
        <w:lastRenderedPageBreak/>
        <w:drawing>
          <wp:inline distT="0" distB="0" distL="0" distR="0" wp14:anchorId="7F70E82C" wp14:editId="13681E7F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B12" w:rsidRDefault="00662B12" w:rsidP="00662B12"/>
    <w:p w:rsidR="00662B12" w:rsidRDefault="00662B12" w:rsidP="00662B12">
      <w:pPr>
        <w:tabs>
          <w:tab w:val="left" w:pos="516"/>
        </w:tabs>
      </w:pPr>
      <w:r>
        <w:tab/>
      </w:r>
    </w:p>
    <w:p w:rsidR="00F14FEE" w:rsidRDefault="00F14FEE"/>
    <w:p w:rsidR="00F14FEE" w:rsidRDefault="00F14FEE">
      <w:r>
        <w:br w:type="page"/>
      </w:r>
    </w:p>
    <w:p w:rsidR="00662B12" w:rsidRDefault="00CC3AD4">
      <w:r>
        <w:rPr>
          <w:noProof/>
          <w:lang w:eastAsia="en-GB"/>
        </w:rPr>
        <w:lastRenderedPageBreak/>
        <w:drawing>
          <wp:inline distT="0" distB="0" distL="0" distR="0" wp14:anchorId="539D0EF6" wp14:editId="687CBDEE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4FEE">
        <w:rPr>
          <w:noProof/>
          <w:lang w:eastAsia="en-GB"/>
        </w:rPr>
        <w:drawing>
          <wp:inline distT="0" distB="0" distL="0" distR="0" wp14:anchorId="67F25236" wp14:editId="7E4F7F21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2B12">
        <w:br w:type="page"/>
      </w:r>
    </w:p>
    <w:p w:rsidR="00662B12" w:rsidRDefault="00662B12" w:rsidP="00662B12">
      <w:pPr>
        <w:tabs>
          <w:tab w:val="left" w:pos="516"/>
        </w:tabs>
      </w:pPr>
      <w:r>
        <w:rPr>
          <w:noProof/>
          <w:lang w:eastAsia="en-GB"/>
        </w:rPr>
        <w:lastRenderedPageBreak/>
        <w:drawing>
          <wp:inline distT="0" distB="0" distL="0" distR="0" wp14:anchorId="06A2E76F" wp14:editId="6A0A26CF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B12" w:rsidRPr="00662B12" w:rsidRDefault="00662B12" w:rsidP="00662B12"/>
    <w:p w:rsidR="00662B12" w:rsidRDefault="00662B12" w:rsidP="00662B12">
      <w:r>
        <w:rPr>
          <w:noProof/>
          <w:lang w:eastAsia="en-GB"/>
        </w:rPr>
        <w:drawing>
          <wp:inline distT="0" distB="0" distL="0" distR="0" wp14:anchorId="48456A74" wp14:editId="038F7AFB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B12" w:rsidRDefault="00662B12" w:rsidP="00662B12">
      <w:r>
        <w:rPr>
          <w:noProof/>
          <w:lang w:eastAsia="en-GB"/>
        </w:rPr>
        <w:lastRenderedPageBreak/>
        <w:drawing>
          <wp:inline distT="0" distB="0" distL="0" distR="0" wp14:anchorId="0276093D" wp14:editId="6A6BD779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1F4" w:rsidRDefault="00662B12" w:rsidP="00662B12">
      <w:r>
        <w:rPr>
          <w:noProof/>
          <w:lang w:eastAsia="en-GB"/>
        </w:rPr>
        <w:drawing>
          <wp:inline distT="0" distB="0" distL="0" distR="0" wp14:anchorId="1DF440BD" wp14:editId="405A4F8A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1F4" w:rsidRPr="00A461F4" w:rsidRDefault="00A461F4" w:rsidP="00A461F4"/>
    <w:p w:rsidR="00A461F4" w:rsidRPr="00A461F4" w:rsidRDefault="00A461F4" w:rsidP="00A461F4"/>
    <w:p w:rsidR="00A461F4" w:rsidRDefault="00A461F4" w:rsidP="00A461F4"/>
    <w:p w:rsidR="00A461F4" w:rsidRDefault="00A461F4" w:rsidP="00A461F4">
      <w:pPr>
        <w:tabs>
          <w:tab w:val="left" w:pos="1999"/>
        </w:tabs>
      </w:pPr>
      <w:r>
        <w:tab/>
      </w:r>
    </w:p>
    <w:p w:rsidR="00A461F4" w:rsidRDefault="00A461F4">
      <w:r>
        <w:br w:type="page"/>
      </w:r>
    </w:p>
    <w:p w:rsidR="00A461F4" w:rsidRDefault="007D278F" w:rsidP="00A461F4">
      <w:pPr>
        <w:tabs>
          <w:tab w:val="left" w:pos="1999"/>
        </w:tabs>
      </w:pPr>
      <w:r>
        <w:rPr>
          <w:noProof/>
          <w:lang w:eastAsia="en-GB"/>
        </w:rPr>
        <w:lastRenderedPageBreak/>
        <w:drawing>
          <wp:inline distT="0" distB="0" distL="0" distR="0" wp14:anchorId="1381C267" wp14:editId="7F70C7A6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1F4" w:rsidRDefault="00A461F4" w:rsidP="00A461F4"/>
    <w:p w:rsidR="00A461F4" w:rsidRDefault="00A461F4" w:rsidP="00A461F4">
      <w:r>
        <w:rPr>
          <w:noProof/>
          <w:lang w:eastAsia="en-GB"/>
        </w:rPr>
        <w:drawing>
          <wp:inline distT="0" distB="0" distL="0" distR="0" wp14:anchorId="0AD0C1A0" wp14:editId="455C47F2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1F4" w:rsidRDefault="00A461F4" w:rsidP="00A461F4"/>
    <w:p w:rsidR="007D278F" w:rsidRDefault="00A461F4" w:rsidP="00A461F4">
      <w:r>
        <w:rPr>
          <w:noProof/>
          <w:lang w:eastAsia="en-GB"/>
        </w:rPr>
        <w:lastRenderedPageBreak/>
        <w:drawing>
          <wp:inline distT="0" distB="0" distL="0" distR="0" wp14:anchorId="47876B82" wp14:editId="45B59001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78F" w:rsidRDefault="007D278F" w:rsidP="007D278F"/>
    <w:p w:rsidR="007D278F" w:rsidRDefault="007D278F" w:rsidP="007D278F">
      <w:r>
        <w:rPr>
          <w:noProof/>
          <w:lang w:eastAsia="en-GB"/>
        </w:rPr>
        <w:drawing>
          <wp:inline distT="0" distB="0" distL="0" distR="0" wp14:anchorId="6453915E" wp14:editId="0BC62061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78F" w:rsidRDefault="007D278F" w:rsidP="007D278F"/>
    <w:p w:rsidR="002159E4" w:rsidRDefault="002159E4" w:rsidP="007D278F">
      <w:pPr>
        <w:ind w:firstLine="720"/>
      </w:pPr>
      <w:r>
        <w:rPr>
          <w:noProof/>
          <w:lang w:eastAsia="en-GB"/>
        </w:rPr>
        <w:lastRenderedPageBreak/>
        <w:drawing>
          <wp:inline distT="0" distB="0" distL="0" distR="0" wp14:anchorId="01BC838D" wp14:editId="688FEA72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9E4" w:rsidRDefault="002159E4" w:rsidP="002159E4"/>
    <w:p w:rsidR="00FB3852" w:rsidRPr="002159E4" w:rsidRDefault="002159E4" w:rsidP="002159E4">
      <w:bookmarkStart w:id="0" w:name="_GoBack"/>
      <w:r>
        <w:rPr>
          <w:noProof/>
          <w:lang w:eastAsia="en-GB"/>
        </w:rPr>
        <w:drawing>
          <wp:inline distT="0" distB="0" distL="0" distR="0" wp14:anchorId="4BCDDC2E" wp14:editId="4D4A1189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FB3852" w:rsidRPr="002159E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B3852"/>
    <w:rsid w:val="002159E4"/>
    <w:rsid w:val="0031574F"/>
    <w:rsid w:val="00662B12"/>
    <w:rsid w:val="007D278F"/>
    <w:rsid w:val="00866B46"/>
    <w:rsid w:val="00A461F4"/>
    <w:rsid w:val="00B96714"/>
    <w:rsid w:val="00CC3AD4"/>
    <w:rsid w:val="00F14FEE"/>
    <w:rsid w:val="00FB38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65D2220-83F4-4097-ABC6-6D4885EBBB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88140AE4</Template>
  <TotalTime>92</TotalTime>
  <Pages>8</Pages>
  <Words>7</Words>
  <Characters>44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Imperial College London</Company>
  <LinksUpToDate>false</LinksUpToDate>
  <CharactersWithSpaces>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Manocha, Divyansh</dc:creator>
  <cp:keywords/>
  <dc:description/>
  <cp:lastModifiedBy>Manocha, Divyansh</cp:lastModifiedBy>
  <cp:revision>7</cp:revision>
  <dcterms:created xsi:type="dcterms:W3CDTF">2017-01-14T10:42:00Z</dcterms:created>
  <dcterms:modified xsi:type="dcterms:W3CDTF">2017-01-14T12:14:00Z</dcterms:modified>
</cp:coreProperties>
</file>