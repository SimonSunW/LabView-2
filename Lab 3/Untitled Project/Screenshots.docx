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FD7" w:rsidRDefault="00DF1FD7">
      <w:pPr>
        <w:rPr>
          <w:noProof/>
          <w:lang w:eastAsia="en-GB"/>
        </w:rPr>
      </w:pPr>
      <w:r>
        <w:rPr>
          <w:noProof/>
          <w:lang w:eastAsia="en-GB"/>
        </w:rPr>
        <w:t xml:space="preserve">First attempt: </w:t>
      </w:r>
      <w:r>
        <w:rPr>
          <w:noProof/>
          <w:lang w:eastAsia="en-GB"/>
        </w:rPr>
        <w:drawing>
          <wp:inline distT="0" distB="0" distL="0" distR="0" wp14:anchorId="42DB75BE" wp14:editId="62AC380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D7" w:rsidRDefault="00DF1FD7">
      <w:pPr>
        <w:rPr>
          <w:noProof/>
          <w:lang w:eastAsia="en-GB"/>
        </w:rPr>
      </w:pPr>
    </w:p>
    <w:p w:rsidR="00DF1FD7" w:rsidRDefault="00DF1FD7">
      <w:pPr>
        <w:rPr>
          <w:noProof/>
          <w:lang w:eastAsia="en-GB"/>
        </w:rPr>
      </w:pPr>
      <w:r>
        <w:rPr>
          <w:noProof/>
          <w:lang w:eastAsia="en-GB"/>
        </w:rPr>
        <w:t>Second Attempt:</w:t>
      </w:r>
    </w:p>
    <w:p w:rsidR="00DF1FD7" w:rsidRDefault="00DF1FD7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071F454B" wp14:editId="40851D3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D7" w:rsidRDefault="00DF1FD7">
      <w:r>
        <w:rPr>
          <w:noProof/>
          <w:lang w:eastAsia="en-GB"/>
        </w:rPr>
        <w:lastRenderedPageBreak/>
        <w:drawing>
          <wp:inline distT="0" distB="0" distL="0" distR="0" wp14:anchorId="45660A9E" wp14:editId="0920CFFD">
            <wp:extent cx="5731510" cy="27012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14" w:rsidRDefault="00DF1FD7" w:rsidP="00DF1FD7">
      <w:r>
        <w:rPr>
          <w:noProof/>
          <w:lang w:eastAsia="en-GB"/>
        </w:rPr>
        <w:drawing>
          <wp:inline distT="0" distB="0" distL="0" distR="0" wp14:anchorId="672D2727" wp14:editId="7BF039E9">
            <wp:extent cx="5731510" cy="31762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D7" w:rsidRDefault="00DF1FD7" w:rsidP="00DF1FD7">
      <w:r>
        <w:rPr>
          <w:noProof/>
          <w:lang w:eastAsia="en-GB"/>
        </w:rPr>
        <w:lastRenderedPageBreak/>
        <w:drawing>
          <wp:inline distT="0" distB="0" distL="0" distR="0" wp14:anchorId="04260F18" wp14:editId="577AA8BD">
            <wp:extent cx="5731510" cy="32524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E1" w:rsidRDefault="00DF1FD7" w:rsidP="00DF1FD7">
      <w:r>
        <w:rPr>
          <w:noProof/>
          <w:lang w:eastAsia="en-GB"/>
        </w:rPr>
        <w:drawing>
          <wp:inline distT="0" distB="0" distL="0" distR="0" wp14:anchorId="53D98801" wp14:editId="251CD478">
            <wp:extent cx="5731510" cy="33248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E1" w:rsidRDefault="003E09E1" w:rsidP="003E09E1">
      <w:r>
        <w:rPr>
          <w:noProof/>
          <w:lang w:eastAsia="en-GB"/>
        </w:rPr>
        <w:lastRenderedPageBreak/>
        <w:drawing>
          <wp:inline distT="0" distB="0" distL="0" distR="0" wp14:anchorId="75EE95FD" wp14:editId="7FBF887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E1" w:rsidRPr="003E09E1" w:rsidRDefault="003E09E1" w:rsidP="003E09E1"/>
    <w:p w:rsidR="003E09E1" w:rsidRPr="003E09E1" w:rsidRDefault="003E09E1" w:rsidP="003E09E1"/>
    <w:p w:rsidR="003E09E1" w:rsidRDefault="003E09E1" w:rsidP="003E09E1"/>
    <w:p w:rsidR="003E09E1" w:rsidRDefault="003E09E1" w:rsidP="003E09E1">
      <w:r>
        <w:rPr>
          <w:noProof/>
          <w:lang w:eastAsia="en-GB"/>
        </w:rPr>
        <w:drawing>
          <wp:inline distT="0" distB="0" distL="0" distR="0" wp14:anchorId="5A80FB19" wp14:editId="13AEC28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E1" w:rsidRDefault="003E09E1" w:rsidP="003E09E1"/>
    <w:p w:rsidR="003E09E1" w:rsidRDefault="003E09E1" w:rsidP="003E09E1">
      <w:r>
        <w:rPr>
          <w:noProof/>
          <w:lang w:eastAsia="en-GB"/>
        </w:rPr>
        <w:lastRenderedPageBreak/>
        <w:drawing>
          <wp:inline distT="0" distB="0" distL="0" distR="0" wp14:anchorId="2372454B" wp14:editId="5431ACFD">
            <wp:extent cx="5731510" cy="38779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E1" w:rsidRDefault="003E09E1" w:rsidP="003E09E1">
      <w:r>
        <w:rPr>
          <w:noProof/>
          <w:lang w:eastAsia="en-GB"/>
        </w:rPr>
        <w:drawing>
          <wp:inline distT="0" distB="0" distL="0" distR="0" wp14:anchorId="6B9A2FCE" wp14:editId="36F6F20C">
            <wp:extent cx="5731510" cy="19888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E1" w:rsidRPr="003E09E1" w:rsidRDefault="003E09E1" w:rsidP="003E09E1"/>
    <w:p w:rsidR="003E09E1" w:rsidRDefault="003E09E1" w:rsidP="003E09E1"/>
    <w:p w:rsidR="00DF1FD7" w:rsidRDefault="003E09E1" w:rsidP="003E09E1">
      <w:r>
        <w:rPr>
          <w:noProof/>
          <w:lang w:eastAsia="en-GB"/>
        </w:rPr>
        <w:drawing>
          <wp:inline distT="0" distB="0" distL="0" distR="0" wp14:anchorId="1889CF08" wp14:editId="3FAD8D0F">
            <wp:extent cx="5731510" cy="19564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E1" w:rsidRDefault="003E09E1" w:rsidP="003E09E1">
      <w:r>
        <w:rPr>
          <w:noProof/>
          <w:lang w:eastAsia="en-GB"/>
        </w:rPr>
        <w:lastRenderedPageBreak/>
        <w:drawing>
          <wp:inline distT="0" distB="0" distL="0" distR="0" wp14:anchorId="4A893A66" wp14:editId="70D4493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E1" w:rsidRDefault="003E09E1" w:rsidP="003E09E1">
      <w:r>
        <w:rPr>
          <w:noProof/>
          <w:lang w:eastAsia="en-GB"/>
        </w:rPr>
        <w:drawing>
          <wp:inline distT="0" distB="0" distL="0" distR="0" wp14:anchorId="347F6A4F" wp14:editId="47AC452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E1" w:rsidRDefault="003E09E1" w:rsidP="003E09E1">
      <w:r>
        <w:rPr>
          <w:noProof/>
          <w:lang w:eastAsia="en-GB"/>
        </w:rPr>
        <w:lastRenderedPageBreak/>
        <w:drawing>
          <wp:inline distT="0" distB="0" distL="0" distR="0" wp14:anchorId="22736BC5" wp14:editId="0BE49DC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E1" w:rsidRDefault="005E7DEC" w:rsidP="003E09E1">
      <w:r>
        <w:rPr>
          <w:noProof/>
          <w:lang w:eastAsia="en-GB"/>
        </w:rPr>
        <w:drawing>
          <wp:inline distT="0" distB="0" distL="0" distR="0" wp14:anchorId="11EE63AC" wp14:editId="17AD45E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EC" w:rsidRDefault="005E7DEC" w:rsidP="003E09E1">
      <w:r>
        <w:rPr>
          <w:noProof/>
          <w:lang w:eastAsia="en-GB"/>
        </w:rPr>
        <w:lastRenderedPageBreak/>
        <w:drawing>
          <wp:inline distT="0" distB="0" distL="0" distR="0" wp14:anchorId="5902CD1C" wp14:editId="052E830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EC" w:rsidRDefault="00E66627" w:rsidP="003E09E1">
      <w:r>
        <w:t>Frequency Deviation: 1k</w:t>
      </w:r>
    </w:p>
    <w:p w:rsidR="00E66627" w:rsidRDefault="00E66627" w:rsidP="003E09E1">
      <w:r>
        <w:rPr>
          <w:noProof/>
          <w:lang w:eastAsia="en-GB"/>
        </w:rPr>
        <w:drawing>
          <wp:inline distT="0" distB="0" distL="0" distR="0" wp14:anchorId="3B1EA337" wp14:editId="179CB217">
            <wp:extent cx="5731510" cy="33693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3E8" w:rsidRDefault="006B33E8" w:rsidP="003E09E1">
      <w:r>
        <w:rPr>
          <w:noProof/>
          <w:lang w:eastAsia="en-GB"/>
        </w:rPr>
        <w:drawing>
          <wp:inline distT="0" distB="0" distL="0" distR="0" wp14:anchorId="6DB6F04F" wp14:editId="5FEFA336">
            <wp:extent cx="1706644" cy="1211283"/>
            <wp:effectExtent l="0" t="0" r="825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7169" cy="121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627" w:rsidRDefault="00E66627" w:rsidP="003E09E1">
      <w:r>
        <w:t>5k:</w:t>
      </w:r>
    </w:p>
    <w:p w:rsidR="00E66627" w:rsidRDefault="00E66627" w:rsidP="003E09E1">
      <w:r>
        <w:rPr>
          <w:noProof/>
          <w:lang w:eastAsia="en-GB"/>
        </w:rPr>
        <w:lastRenderedPageBreak/>
        <w:drawing>
          <wp:inline distT="0" distB="0" distL="0" distR="0" wp14:anchorId="5F69C39B" wp14:editId="6076ABEE">
            <wp:extent cx="5731510" cy="35007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3E8" w:rsidRDefault="006B33E8" w:rsidP="003E09E1">
      <w:r>
        <w:rPr>
          <w:noProof/>
          <w:lang w:eastAsia="en-GB"/>
        </w:rPr>
        <w:drawing>
          <wp:inline distT="0" distB="0" distL="0" distR="0" wp14:anchorId="616C502A" wp14:editId="24DB7BC0">
            <wp:extent cx="2303813" cy="1423320"/>
            <wp:effectExtent l="0" t="0" r="127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2677" cy="143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627" w:rsidRDefault="00E66627" w:rsidP="003E09E1">
      <w:r>
        <w:t>30k:</w:t>
      </w:r>
    </w:p>
    <w:p w:rsidR="00E66627" w:rsidRDefault="00E66627" w:rsidP="003E09E1">
      <w:r>
        <w:rPr>
          <w:noProof/>
          <w:lang w:eastAsia="en-GB"/>
        </w:rPr>
        <w:lastRenderedPageBreak/>
        <w:drawing>
          <wp:inline distT="0" distB="0" distL="0" distR="0" wp14:anchorId="66ADA466" wp14:editId="6367D345">
            <wp:extent cx="5731510" cy="34848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13A" w:rsidRDefault="006B33E8" w:rsidP="003E09E1">
      <w:r>
        <w:rPr>
          <w:noProof/>
          <w:lang w:eastAsia="en-GB"/>
        </w:rPr>
        <w:drawing>
          <wp:inline distT="0" distB="0" distL="0" distR="0" wp14:anchorId="793DAF22" wp14:editId="6A56D5D1">
            <wp:extent cx="2606634" cy="1681699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4471" cy="1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13A" w:rsidRDefault="00C4613A" w:rsidP="00C4613A"/>
    <w:p w:rsidR="006B33E8" w:rsidRDefault="00C4613A" w:rsidP="00C4613A">
      <w:pPr>
        <w:tabs>
          <w:tab w:val="left" w:pos="5975"/>
        </w:tabs>
      </w:pPr>
      <w:r>
        <w:tab/>
      </w:r>
    </w:p>
    <w:p w:rsidR="00C4613A" w:rsidRDefault="00C4613A" w:rsidP="00C4613A">
      <w:pPr>
        <w:tabs>
          <w:tab w:val="left" w:pos="5975"/>
        </w:tabs>
      </w:pPr>
      <w:r>
        <w:t>Finding radio station did n</w:t>
      </w:r>
      <w:bookmarkStart w:id="0" w:name="_GoBack"/>
      <w:bookmarkEnd w:id="0"/>
      <w:r>
        <w:t>ot produce an output at 20M, perhaps because of noise? Changed to 10…</w:t>
      </w:r>
    </w:p>
    <w:p w:rsidR="00C4613A" w:rsidRDefault="00C4613A" w:rsidP="00C4613A">
      <w:pPr>
        <w:tabs>
          <w:tab w:val="left" w:pos="5975"/>
        </w:tabs>
      </w:pPr>
      <w:r>
        <w:rPr>
          <w:noProof/>
          <w:lang w:eastAsia="en-GB"/>
        </w:rPr>
        <w:lastRenderedPageBreak/>
        <w:drawing>
          <wp:inline distT="0" distB="0" distL="0" distR="0" wp14:anchorId="11ECB9B5" wp14:editId="77C7BF25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13A" w:rsidRDefault="00C4613A" w:rsidP="00C4613A">
      <w:pPr>
        <w:tabs>
          <w:tab w:val="left" w:pos="5975"/>
        </w:tabs>
      </w:pPr>
    </w:p>
    <w:p w:rsidR="00C4613A" w:rsidRDefault="00C4613A" w:rsidP="00C4613A">
      <w:pPr>
        <w:tabs>
          <w:tab w:val="left" w:pos="5975"/>
        </w:tabs>
      </w:pPr>
      <w:r>
        <w:t>Listening to BBC 98 M:</w:t>
      </w:r>
    </w:p>
    <w:p w:rsidR="00C4613A" w:rsidRPr="00C4613A" w:rsidRDefault="00C4613A" w:rsidP="00C4613A">
      <w:pPr>
        <w:tabs>
          <w:tab w:val="left" w:pos="5975"/>
        </w:tabs>
      </w:pPr>
      <w:r>
        <w:rPr>
          <w:noProof/>
          <w:lang w:eastAsia="en-GB"/>
        </w:rPr>
        <w:drawing>
          <wp:inline distT="0" distB="0" distL="0" distR="0" wp14:anchorId="6BFCDB39" wp14:editId="023BE817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13A" w:rsidRPr="00C461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1FD7" w:rsidRDefault="00DF1FD7" w:rsidP="00DF1FD7">
      <w:pPr>
        <w:spacing w:after="0" w:line="240" w:lineRule="auto"/>
      </w:pPr>
      <w:r>
        <w:separator/>
      </w:r>
    </w:p>
  </w:endnote>
  <w:endnote w:type="continuationSeparator" w:id="0">
    <w:p w:rsidR="00DF1FD7" w:rsidRDefault="00DF1FD7" w:rsidP="00DF1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1FD7" w:rsidRDefault="00DF1FD7" w:rsidP="00DF1FD7">
      <w:pPr>
        <w:spacing w:after="0" w:line="240" w:lineRule="auto"/>
      </w:pPr>
      <w:r>
        <w:separator/>
      </w:r>
    </w:p>
  </w:footnote>
  <w:footnote w:type="continuationSeparator" w:id="0">
    <w:p w:rsidR="00DF1FD7" w:rsidRDefault="00DF1FD7" w:rsidP="00DF1F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FD7"/>
    <w:rsid w:val="003E09E1"/>
    <w:rsid w:val="005E7DEC"/>
    <w:rsid w:val="006B33E8"/>
    <w:rsid w:val="00B96714"/>
    <w:rsid w:val="00C4613A"/>
    <w:rsid w:val="00DF1FD7"/>
    <w:rsid w:val="00E66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BFB9E3-7AD9-405F-8BE7-F3C5A3905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1F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FD7"/>
  </w:style>
  <w:style w:type="paragraph" w:styleId="Footer">
    <w:name w:val="footer"/>
    <w:basedOn w:val="Normal"/>
    <w:link w:val="FooterChar"/>
    <w:uiPriority w:val="99"/>
    <w:unhideWhenUsed/>
    <w:rsid w:val="00DF1F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F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F8F1EB2F</Template>
  <TotalTime>97</TotalTime>
  <Pages>11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Manocha, Divyansh</dc:creator>
  <cp:keywords/>
  <dc:description/>
  <cp:lastModifiedBy>Manocha, Divyansh</cp:lastModifiedBy>
  <cp:revision>4</cp:revision>
  <dcterms:created xsi:type="dcterms:W3CDTF">2017-01-23T09:48:00Z</dcterms:created>
  <dcterms:modified xsi:type="dcterms:W3CDTF">2017-01-23T11:25:00Z</dcterms:modified>
</cp:coreProperties>
</file>