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5" w:rsidRDefault="004564E5">
      <w:r>
        <w:t>Exercise single tone:</w:t>
      </w:r>
    </w:p>
    <w:p w:rsidR="00D123F4" w:rsidRDefault="00D123F4">
      <w:r>
        <w:t>Example given:</w:t>
      </w:r>
    </w:p>
    <w:p w:rsidR="00D123F4" w:rsidRDefault="00947078">
      <w:r>
        <w:rPr>
          <w:noProof/>
          <w:lang w:eastAsia="en-GB"/>
        </w:rPr>
        <w:drawing>
          <wp:inline distT="0" distB="0" distL="0" distR="0" wp14:anchorId="08D63171" wp14:editId="574CDA1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F4" w:rsidRDefault="00947078">
      <w:r>
        <w:rPr>
          <w:noProof/>
          <w:lang w:eastAsia="en-GB"/>
        </w:rPr>
        <w:drawing>
          <wp:inline distT="0" distB="0" distL="0" distR="0" wp14:anchorId="4149FD10" wp14:editId="7F945B2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F4" w:rsidRDefault="00D123F4"/>
    <w:p w:rsidR="00D123F4" w:rsidRDefault="00D123F4"/>
    <w:p w:rsidR="00D123F4" w:rsidRDefault="00D123F4"/>
    <w:p w:rsidR="004564E5" w:rsidRDefault="004564E5">
      <w:proofErr w:type="spellStart"/>
      <w:r>
        <w:t>Reciever</w:t>
      </w:r>
      <w:proofErr w:type="spellEnd"/>
      <w:r>
        <w:t>:</w:t>
      </w:r>
    </w:p>
    <w:p w:rsidR="004564E5" w:rsidRDefault="004564E5">
      <w:r>
        <w:rPr>
          <w:noProof/>
          <w:lang w:eastAsia="en-GB"/>
        </w:rPr>
        <w:lastRenderedPageBreak/>
        <w:drawing>
          <wp:inline distT="0" distB="0" distL="0" distR="0" wp14:anchorId="525D86D0" wp14:editId="54200E95">
            <wp:extent cx="5608539" cy="163773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15" t="14396" r="24517" b="56185"/>
                    <a:stretch/>
                  </pic:blipFill>
                  <pic:spPr bwMode="auto">
                    <a:xfrm>
                      <a:off x="0" y="0"/>
                      <a:ext cx="5631327" cy="16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113342" wp14:editId="58E84676">
            <wp:extent cx="5731510" cy="1998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23" t="49635" r="16740" b="8115"/>
                    <a:stretch/>
                  </pic:blipFill>
                  <pic:spPr bwMode="auto"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272A883" wp14:editId="63B7969C">
            <wp:extent cx="5731510" cy="2094813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83" t="49931" r="17239" b="7524"/>
                    <a:stretch/>
                  </pic:blipFill>
                  <pic:spPr bwMode="auto">
                    <a:xfrm>
                      <a:off x="0" y="0"/>
                      <a:ext cx="5731510" cy="209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2B541FB" wp14:editId="3EB112F9">
            <wp:extent cx="5604097" cy="2028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50" t="50817" r="17406" b="6933"/>
                    <a:stretch/>
                  </pic:blipFill>
                  <pic:spPr bwMode="auto">
                    <a:xfrm>
                      <a:off x="0" y="0"/>
                      <a:ext cx="5612548" cy="203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E5" w:rsidRDefault="004564E5">
      <w:r>
        <w:t>Transmitter:</w:t>
      </w:r>
    </w:p>
    <w:p w:rsidR="004564E5" w:rsidRDefault="004564E5" w:rsidP="004564E5">
      <w:r>
        <w:rPr>
          <w:noProof/>
          <w:lang w:eastAsia="en-GB"/>
        </w:rPr>
        <w:lastRenderedPageBreak/>
        <w:drawing>
          <wp:inline distT="0" distB="0" distL="0" distR="0" wp14:anchorId="5D9790E1" wp14:editId="059EA9A7">
            <wp:extent cx="5813249" cy="1357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57" t="13972" r="23445" b="61900"/>
                    <a:stretch/>
                  </pic:blipFill>
                  <pic:spPr bwMode="auto">
                    <a:xfrm>
                      <a:off x="0" y="0"/>
                      <a:ext cx="5833233" cy="136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E5" w:rsidRDefault="004564E5" w:rsidP="004564E5"/>
    <w:p w:rsidR="00B96714" w:rsidRDefault="004564E5" w:rsidP="004564E5">
      <w:r>
        <w:rPr>
          <w:noProof/>
          <w:lang w:eastAsia="en-GB"/>
        </w:rPr>
        <w:drawing>
          <wp:inline distT="0" distB="0" distL="0" distR="0" wp14:anchorId="19E35F64" wp14:editId="14CDA9AA">
            <wp:extent cx="3944203" cy="12042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46" t="13762" r="24158" b="54704"/>
                    <a:stretch/>
                  </pic:blipFill>
                  <pic:spPr bwMode="auto">
                    <a:xfrm>
                      <a:off x="0" y="0"/>
                      <a:ext cx="3955132" cy="120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E5" w:rsidRDefault="004564E5" w:rsidP="004564E5">
      <w:r>
        <w:rPr>
          <w:noProof/>
          <w:lang w:eastAsia="en-GB"/>
        </w:rPr>
        <w:drawing>
          <wp:inline distT="0" distB="0" distL="0" distR="0" wp14:anchorId="7E49A427" wp14:editId="3B47AF25">
            <wp:extent cx="3780021" cy="136458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51" t="25825" r="17492" b="31844"/>
                    <a:stretch/>
                  </pic:blipFill>
                  <pic:spPr bwMode="auto">
                    <a:xfrm>
                      <a:off x="0" y="0"/>
                      <a:ext cx="3780348" cy="136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E5" w:rsidRDefault="004564E5" w:rsidP="004564E5"/>
    <w:p w:rsidR="00D123F4" w:rsidRDefault="004564E5" w:rsidP="004564E5">
      <w:pPr>
        <w:rPr>
          <w:noProof/>
          <w:lang w:eastAsia="en-GB"/>
        </w:rPr>
      </w:pPr>
      <w:r>
        <w:t xml:space="preserve">Changing </w:t>
      </w:r>
      <w:proofErr w:type="spellStart"/>
      <w:r>
        <w:t>db</w:t>
      </w:r>
      <w:proofErr w:type="spellEnd"/>
      <w:r>
        <w:t xml:space="preserve"> and time domain:</w:t>
      </w:r>
      <w:r w:rsidR="00D123F4" w:rsidRPr="00D123F4">
        <w:rPr>
          <w:noProof/>
          <w:lang w:eastAsia="en-GB"/>
        </w:rPr>
        <w:t xml:space="preserve"> </w:t>
      </w:r>
    </w:p>
    <w:p w:rsidR="004564E5" w:rsidRDefault="00D123F4" w:rsidP="004564E5">
      <w:r>
        <w:rPr>
          <w:noProof/>
          <w:lang w:eastAsia="en-GB"/>
        </w:rPr>
        <w:drawing>
          <wp:inline distT="0" distB="0" distL="0" distR="0" wp14:anchorId="0BE65718" wp14:editId="4E9A037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F4" w:rsidRDefault="00D123F4" w:rsidP="004564E5">
      <w:bookmarkStart w:id="0" w:name="_GoBack"/>
      <w:bookmarkEnd w:id="0"/>
    </w:p>
    <w:p w:rsidR="00D123F4" w:rsidRDefault="00CB58BA" w:rsidP="004564E5">
      <w:r>
        <w:rPr>
          <w:noProof/>
          <w:lang w:eastAsia="en-GB"/>
        </w:rPr>
        <w:lastRenderedPageBreak/>
        <w:drawing>
          <wp:inline distT="0" distB="0" distL="0" distR="0" wp14:anchorId="6FCA24CC" wp14:editId="7C2AD99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F4" w:rsidRDefault="00D123F4" w:rsidP="004564E5">
      <w:r>
        <w:t>Changing index to 2:</w:t>
      </w:r>
    </w:p>
    <w:p w:rsidR="00D123F4" w:rsidRDefault="00CB58BA" w:rsidP="004564E5">
      <w:r>
        <w:rPr>
          <w:noProof/>
          <w:lang w:eastAsia="en-GB"/>
        </w:rPr>
        <w:drawing>
          <wp:inline distT="0" distB="0" distL="0" distR="0" wp14:anchorId="4777FAE1" wp14:editId="5BE9FAD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A" w:rsidRDefault="00CB58BA" w:rsidP="004564E5">
      <w:r>
        <w:t>Changing index to 4:</w:t>
      </w:r>
    </w:p>
    <w:p w:rsidR="00CB58BA" w:rsidRDefault="00CB58BA" w:rsidP="004564E5">
      <w:r>
        <w:rPr>
          <w:noProof/>
          <w:lang w:eastAsia="en-GB"/>
        </w:rPr>
        <w:lastRenderedPageBreak/>
        <w:drawing>
          <wp:inline distT="0" distB="0" distL="0" distR="0" wp14:anchorId="0F70DFA0" wp14:editId="76617A4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A" w:rsidRDefault="00CB58BA" w:rsidP="004564E5">
      <w:r>
        <w:t>Index = 10</w:t>
      </w:r>
    </w:p>
    <w:p w:rsidR="00CB58BA" w:rsidRDefault="00CB58BA" w:rsidP="004564E5">
      <w:r>
        <w:rPr>
          <w:noProof/>
          <w:lang w:eastAsia="en-GB"/>
        </w:rPr>
        <w:drawing>
          <wp:inline distT="0" distB="0" distL="0" distR="0" wp14:anchorId="7E1B3DD5" wp14:editId="5D48C8E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5" w:rsidRDefault="004564E5" w:rsidP="004564E5"/>
    <w:p w:rsidR="00D123F4" w:rsidRDefault="00AD1ED7" w:rsidP="004564E5">
      <w:r>
        <w:t>Final:</w:t>
      </w:r>
    </w:p>
    <w:p w:rsidR="00AD1ED7" w:rsidRPr="004564E5" w:rsidRDefault="00AD1ED7" w:rsidP="004564E5">
      <w:r>
        <w:rPr>
          <w:noProof/>
          <w:lang w:eastAsia="en-GB"/>
        </w:rPr>
        <w:lastRenderedPageBreak/>
        <w:drawing>
          <wp:inline distT="0" distB="0" distL="0" distR="0" wp14:anchorId="1562EB49" wp14:editId="5E8CF73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ED7" w:rsidRPr="00456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1ED7" w:rsidRDefault="00AD1ED7" w:rsidP="004564E5">
      <w:pPr>
        <w:spacing w:after="0" w:line="240" w:lineRule="auto"/>
      </w:pPr>
      <w:r>
        <w:separator/>
      </w:r>
    </w:p>
  </w:endnote>
  <w:endnote w:type="continuationSeparator" w:id="0">
    <w:p w:rsidR="00AD1ED7" w:rsidRDefault="00AD1ED7" w:rsidP="0045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1ED7" w:rsidRDefault="00AD1ED7" w:rsidP="004564E5">
      <w:pPr>
        <w:spacing w:after="0" w:line="240" w:lineRule="auto"/>
      </w:pPr>
      <w:r>
        <w:separator/>
      </w:r>
    </w:p>
  </w:footnote>
  <w:footnote w:type="continuationSeparator" w:id="0">
    <w:p w:rsidR="00AD1ED7" w:rsidRDefault="00AD1ED7" w:rsidP="004564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4E5"/>
    <w:rsid w:val="004564E5"/>
    <w:rsid w:val="00947078"/>
    <w:rsid w:val="00AD1ED7"/>
    <w:rsid w:val="00B96714"/>
    <w:rsid w:val="00CB58BA"/>
    <w:rsid w:val="00D123F4"/>
    <w:rsid w:val="00F4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51D5E3-E074-441C-80AD-A8C1116E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6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4E5"/>
  </w:style>
  <w:style w:type="paragraph" w:styleId="Footer">
    <w:name w:val="footer"/>
    <w:basedOn w:val="Normal"/>
    <w:link w:val="FooterChar"/>
    <w:uiPriority w:val="99"/>
    <w:unhideWhenUsed/>
    <w:rsid w:val="00456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47953374</Template>
  <TotalTime>45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Manocha, Divyansh</cp:lastModifiedBy>
  <cp:revision>3</cp:revision>
  <dcterms:created xsi:type="dcterms:W3CDTF">2017-01-19T10:08:00Z</dcterms:created>
  <dcterms:modified xsi:type="dcterms:W3CDTF">2017-01-19T10:53:00Z</dcterms:modified>
</cp:coreProperties>
</file>