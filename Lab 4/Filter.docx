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714" w:rsidRDefault="00A636C3">
      <w:r>
        <w:t xml:space="preserve">Filter </w:t>
      </w:r>
      <w:r>
        <w:sym w:font="Wingdings" w:char="F0E0"/>
      </w:r>
      <w:r>
        <w:t xml:space="preserve"> relate to </w:t>
      </w:r>
      <w:proofErr w:type="spellStart"/>
      <w:r>
        <w:t>sinc</w:t>
      </w:r>
      <w:proofErr w:type="spellEnd"/>
      <w:r>
        <w:t xml:space="preserve"> function </w:t>
      </w:r>
      <w:r>
        <w:sym w:font="Wingdings" w:char="F0E0"/>
      </w:r>
      <w:r>
        <w:t xml:space="preserve"> check rectangular window</w:t>
      </w:r>
    </w:p>
    <w:p w:rsidR="00A636C3" w:rsidRDefault="00A636C3">
      <w:r>
        <w:t xml:space="preserve">Baseband is limited </w:t>
      </w:r>
      <w:r>
        <w:sym w:font="Wingdings" w:char="F0E0"/>
      </w:r>
      <w:r>
        <w:t xml:space="preserve"> cuts off very quickly.</w:t>
      </w:r>
    </w:p>
    <w:p w:rsidR="00A636C3" w:rsidRDefault="00A636C3">
      <w:r>
        <w:rPr>
          <w:noProof/>
          <w:lang w:eastAsia="en-GB"/>
        </w:rPr>
        <w:drawing>
          <wp:inline distT="0" distB="0" distL="0" distR="0" wp14:anchorId="2681F89C" wp14:editId="2ADE1F1C">
            <wp:extent cx="6275543" cy="294508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9" cy="29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3" w:rsidRDefault="00A636C3" w:rsidP="00A636C3">
      <w:r>
        <w:rPr>
          <w:noProof/>
          <w:lang w:eastAsia="en-GB"/>
        </w:rPr>
        <w:drawing>
          <wp:inline distT="0" distB="0" distL="0" distR="0" wp14:anchorId="4C7944B0" wp14:editId="4A0412C6">
            <wp:extent cx="4298868" cy="153265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248" cy="15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3" w:rsidRDefault="00A636C3" w:rsidP="00A636C3">
      <w:r>
        <w:rPr>
          <w:noProof/>
          <w:lang w:eastAsia="en-GB"/>
        </w:rPr>
        <w:drawing>
          <wp:inline distT="0" distB="0" distL="0" distR="0" wp14:anchorId="75BC7408" wp14:editId="25F7067F">
            <wp:extent cx="43815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3" w:rsidRDefault="00A636C3" w:rsidP="00A636C3">
      <w:r>
        <w:rPr>
          <w:noProof/>
          <w:lang w:eastAsia="en-GB"/>
        </w:rPr>
        <w:lastRenderedPageBreak/>
        <w:drawing>
          <wp:inline distT="0" distB="0" distL="0" distR="0" wp14:anchorId="0E1E07EE" wp14:editId="1FBE2BD3">
            <wp:extent cx="43434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3" w:rsidRDefault="00A636C3" w:rsidP="00A636C3">
      <w:r>
        <w:rPr>
          <w:noProof/>
          <w:lang w:eastAsia="en-GB"/>
        </w:rPr>
        <w:drawing>
          <wp:inline distT="0" distB="0" distL="0" distR="0" wp14:anchorId="00F17070" wp14:editId="6E9FC8ED">
            <wp:extent cx="5731510" cy="3469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3" w:rsidRDefault="00A636C3" w:rsidP="00A636C3">
      <w:r>
        <w:rPr>
          <w:noProof/>
          <w:lang w:eastAsia="en-GB"/>
        </w:rPr>
        <w:lastRenderedPageBreak/>
        <w:drawing>
          <wp:inline distT="0" distB="0" distL="0" distR="0" wp14:anchorId="695E29AA" wp14:editId="33198A63">
            <wp:extent cx="5731510" cy="3484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BC" w:rsidRDefault="001544BC" w:rsidP="00A636C3">
      <w:r>
        <w:rPr>
          <w:noProof/>
          <w:lang w:eastAsia="en-GB"/>
        </w:rPr>
        <w:drawing>
          <wp:inline distT="0" distB="0" distL="0" distR="0" wp14:anchorId="7108C068" wp14:editId="6BE7FC92">
            <wp:extent cx="4441371" cy="285594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2756" cy="28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3" w:rsidRDefault="00A636C3" w:rsidP="00A636C3"/>
    <w:p w:rsidR="00A636C3" w:rsidRDefault="00A636C3" w:rsidP="00A636C3">
      <w:r>
        <w:t>Changing the filter to none:</w:t>
      </w:r>
    </w:p>
    <w:p w:rsidR="00A636C3" w:rsidRDefault="00A636C3" w:rsidP="00A636C3">
      <w:r>
        <w:rPr>
          <w:noProof/>
          <w:lang w:eastAsia="en-GB"/>
        </w:rPr>
        <w:lastRenderedPageBreak/>
        <w:drawing>
          <wp:inline distT="0" distB="0" distL="0" distR="0" wp14:anchorId="7B09BF3D" wp14:editId="54C3C7F0">
            <wp:extent cx="5731510" cy="3656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3" w:rsidRDefault="001544BC" w:rsidP="00A636C3">
      <w:r>
        <w:rPr>
          <w:noProof/>
          <w:lang w:eastAsia="en-GB"/>
        </w:rPr>
        <w:drawing>
          <wp:inline distT="0" distB="0" distL="0" distR="0" wp14:anchorId="7A8EFAE6" wp14:editId="56257C1A">
            <wp:extent cx="5731510" cy="3594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BC" w:rsidRDefault="001544BC" w:rsidP="00A636C3">
      <w:r>
        <w:rPr>
          <w:noProof/>
          <w:lang w:eastAsia="en-GB"/>
        </w:rPr>
        <w:lastRenderedPageBreak/>
        <w:drawing>
          <wp:inline distT="0" distB="0" distL="0" distR="0" wp14:anchorId="31429B85" wp14:editId="6A95BB79">
            <wp:extent cx="5731510" cy="3695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BC" w:rsidRDefault="001544BC" w:rsidP="00A636C3">
      <w:r>
        <w:rPr>
          <w:noProof/>
          <w:lang w:eastAsia="en-GB"/>
        </w:rPr>
        <w:drawing>
          <wp:inline distT="0" distB="0" distL="0" distR="0" wp14:anchorId="2E637F60" wp14:editId="064B52EA">
            <wp:extent cx="5731510" cy="3742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4A" w:rsidRDefault="00D0254A" w:rsidP="00A636C3"/>
    <w:p w:rsidR="00D0254A" w:rsidRDefault="00D0254A" w:rsidP="00A636C3"/>
    <w:p w:rsidR="00D0254A" w:rsidRDefault="00D0254A" w:rsidP="00A636C3"/>
    <w:p w:rsidR="00D0254A" w:rsidRDefault="00D0254A" w:rsidP="00A636C3">
      <w:r>
        <w:t xml:space="preserve">Format is header </w:t>
      </w:r>
      <w:r>
        <w:sym w:font="Wingdings" w:char="F0E0"/>
      </w:r>
      <w:r>
        <w:t xml:space="preserve"> channel -</w:t>
      </w:r>
      <w:r>
        <w:sym w:font="Wingdings" w:char="F0E0"/>
      </w:r>
      <w:r>
        <w:t xml:space="preserve"> header</w:t>
      </w:r>
    </w:p>
    <w:p w:rsidR="00D0254A" w:rsidRDefault="00D0254A" w:rsidP="00A636C3">
      <w:r>
        <w:lastRenderedPageBreak/>
        <w:t>By adding this header</w:t>
      </w:r>
      <w:r>
        <w:sym w:font="Wingdings" w:char="F0E0"/>
      </w:r>
      <w:r>
        <w:t>channel</w:t>
      </w:r>
      <w:r>
        <w:sym w:font="Wingdings" w:char="F0E0"/>
      </w:r>
      <w:r>
        <w:t>signal</w:t>
      </w:r>
    </w:p>
    <w:p w:rsidR="00D0254A" w:rsidRDefault="00D0254A" w:rsidP="00A636C3">
      <w:r>
        <w:t xml:space="preserve">Essentially corrects waveform </w:t>
      </w:r>
    </w:p>
    <w:p w:rsidR="0030272A" w:rsidRDefault="0030272A" w:rsidP="00A636C3"/>
    <w:p w:rsidR="0030272A" w:rsidRDefault="0030272A" w:rsidP="00A636C3">
      <w:r>
        <w:rPr>
          <w:noProof/>
          <w:lang w:eastAsia="en-GB"/>
        </w:rPr>
        <w:drawing>
          <wp:inline distT="0" distB="0" distL="0" distR="0" wp14:anchorId="314ADCEA" wp14:editId="003507A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A" w:rsidRDefault="0030272A" w:rsidP="0030272A"/>
    <w:p w:rsidR="0030272A" w:rsidRDefault="0030272A" w:rsidP="0030272A">
      <w:r>
        <w:rPr>
          <w:noProof/>
          <w:lang w:eastAsia="en-GB"/>
        </w:rPr>
        <w:drawing>
          <wp:inline distT="0" distB="0" distL="0" distR="0" wp14:anchorId="2D69AACB" wp14:editId="4E2360D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A" w:rsidRDefault="0030272A" w:rsidP="0030272A">
      <w:r>
        <w:rPr>
          <w:noProof/>
          <w:lang w:eastAsia="en-GB"/>
        </w:rPr>
        <w:lastRenderedPageBreak/>
        <w:drawing>
          <wp:inline distT="0" distB="0" distL="0" distR="0" wp14:anchorId="3227F92B" wp14:editId="025871F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A" w:rsidRDefault="0030272A" w:rsidP="0030272A"/>
    <w:p w:rsidR="0030272A" w:rsidRDefault="0030272A" w:rsidP="0030272A">
      <w:r>
        <w:rPr>
          <w:noProof/>
          <w:lang w:eastAsia="en-GB"/>
        </w:rPr>
        <w:drawing>
          <wp:inline distT="0" distB="0" distL="0" distR="0" wp14:anchorId="3DFDBF83" wp14:editId="2B392292">
            <wp:extent cx="5731510" cy="14655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A" w:rsidRDefault="0030272A" w:rsidP="0030272A">
      <w:r>
        <w:rPr>
          <w:noProof/>
          <w:lang w:eastAsia="en-GB"/>
        </w:rPr>
        <w:lastRenderedPageBreak/>
        <w:drawing>
          <wp:inline distT="0" distB="0" distL="0" distR="0" wp14:anchorId="7CBD0ABD" wp14:editId="40D8A8D5">
            <wp:extent cx="2638425" cy="451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2" w:rsidRDefault="00141162" w:rsidP="0030272A">
      <w:r>
        <w:t>Gain to -20db and -10db</w:t>
      </w:r>
    </w:p>
    <w:p w:rsidR="00141162" w:rsidRDefault="00141162" w:rsidP="0030272A"/>
    <w:p w:rsidR="00141162" w:rsidRDefault="00141162" w:rsidP="0030272A"/>
    <w:p w:rsidR="00141162" w:rsidRDefault="00141162" w:rsidP="0030272A">
      <w:r>
        <w:rPr>
          <w:noProof/>
          <w:lang w:eastAsia="en-GB"/>
        </w:rPr>
        <w:drawing>
          <wp:inline distT="0" distB="0" distL="0" distR="0" wp14:anchorId="1992BCD0" wp14:editId="2D6241B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2" w:rsidRDefault="00141162" w:rsidP="0030272A">
      <w:r>
        <w:lastRenderedPageBreak/>
        <w:t>#</w:t>
      </w:r>
      <w:r>
        <w:rPr>
          <w:noProof/>
          <w:lang w:eastAsia="en-GB"/>
        </w:rPr>
        <w:drawing>
          <wp:inline distT="0" distB="0" distL="0" distR="0" wp14:anchorId="45B1FEBD" wp14:editId="620B0EC5">
            <wp:extent cx="5731510" cy="19634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2" w:rsidRDefault="00141162" w:rsidP="0030272A">
      <w:r>
        <w:rPr>
          <w:noProof/>
          <w:lang w:eastAsia="en-GB"/>
        </w:rPr>
        <w:drawing>
          <wp:inline distT="0" distB="0" distL="0" distR="0" wp14:anchorId="5D7BFF71" wp14:editId="15C73F0D">
            <wp:extent cx="5029200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C7" w:rsidRDefault="005B5DC7" w:rsidP="0030272A"/>
    <w:p w:rsidR="005B5DC7" w:rsidRDefault="005B5DC7" w:rsidP="0030272A">
      <w:r>
        <w:rPr>
          <w:noProof/>
          <w:lang w:eastAsia="en-GB"/>
        </w:rPr>
        <w:lastRenderedPageBreak/>
        <w:drawing>
          <wp:inline distT="0" distB="0" distL="0" distR="0" wp14:anchorId="79E5920D" wp14:editId="3719A2D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C7" w:rsidRDefault="005B5DC7" w:rsidP="0030272A">
      <w:r>
        <w:rPr>
          <w:noProof/>
          <w:lang w:eastAsia="en-GB"/>
        </w:rPr>
        <w:drawing>
          <wp:inline distT="0" distB="0" distL="0" distR="0" wp14:anchorId="327E4EF4" wp14:editId="24E1C363">
            <wp:extent cx="5731510" cy="13976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C7" w:rsidRDefault="005B5DC7" w:rsidP="0030272A">
      <w:r>
        <w:rPr>
          <w:noProof/>
          <w:lang w:eastAsia="en-GB"/>
        </w:rPr>
        <w:drawing>
          <wp:inline distT="0" distB="0" distL="0" distR="0" wp14:anchorId="10A3816C" wp14:editId="11A08D12">
            <wp:extent cx="5731510" cy="20580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C7" w:rsidRDefault="005B5DC7" w:rsidP="0030272A">
      <w:r>
        <w:rPr>
          <w:noProof/>
          <w:lang w:eastAsia="en-GB"/>
        </w:rPr>
        <w:lastRenderedPageBreak/>
        <w:drawing>
          <wp:inline distT="0" distB="0" distL="0" distR="0" wp14:anchorId="0525F9F7" wp14:editId="0F46FD5B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C7" w:rsidRDefault="005B5DC7" w:rsidP="0030272A">
      <w:r>
        <w:rPr>
          <w:noProof/>
          <w:lang w:eastAsia="en-GB"/>
        </w:rPr>
        <w:drawing>
          <wp:inline distT="0" distB="0" distL="0" distR="0" wp14:anchorId="575FA022" wp14:editId="0CE83C82">
            <wp:extent cx="1038225" cy="1495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C7" w:rsidRDefault="005B5DC7" w:rsidP="0030272A"/>
    <w:p w:rsidR="006C3753" w:rsidRDefault="006C3753" w:rsidP="0030272A">
      <w:r>
        <w:rPr>
          <w:noProof/>
          <w:lang w:eastAsia="en-GB"/>
        </w:rPr>
        <w:drawing>
          <wp:inline distT="0" distB="0" distL="0" distR="0" wp14:anchorId="1F07DEB1" wp14:editId="6BB24CE2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53" w:rsidRDefault="006C3753" w:rsidP="0030272A">
      <w:r>
        <w:rPr>
          <w:noProof/>
          <w:lang w:eastAsia="en-GB"/>
        </w:rPr>
        <w:lastRenderedPageBreak/>
        <w:drawing>
          <wp:inline distT="0" distB="0" distL="0" distR="0" wp14:anchorId="26A7E57A" wp14:editId="757EBBA3">
            <wp:extent cx="5731510" cy="17684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53" w:rsidRDefault="006C3753" w:rsidP="0030272A">
      <w:r>
        <w:rPr>
          <w:noProof/>
          <w:lang w:eastAsia="en-GB"/>
        </w:rPr>
        <w:drawing>
          <wp:inline distT="0" distB="0" distL="0" distR="0" wp14:anchorId="4880E4EA" wp14:editId="55E63907">
            <wp:extent cx="5731510" cy="22078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53" w:rsidRDefault="006C3753" w:rsidP="0030272A">
      <w:r>
        <w:rPr>
          <w:noProof/>
          <w:lang w:eastAsia="en-GB"/>
        </w:rPr>
        <w:drawing>
          <wp:inline distT="0" distB="0" distL="0" distR="0" wp14:anchorId="1D548CC7" wp14:editId="3C01C2B9">
            <wp:extent cx="5210175" cy="3790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53" w:rsidRDefault="006C3753" w:rsidP="0030272A">
      <w:r>
        <w:rPr>
          <w:noProof/>
          <w:lang w:eastAsia="en-GB"/>
        </w:rPr>
        <w:lastRenderedPageBreak/>
        <w:drawing>
          <wp:inline distT="0" distB="0" distL="0" distR="0" wp14:anchorId="68CCE001" wp14:editId="7A30E014">
            <wp:extent cx="2647950" cy="5743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C56BB12" wp14:editId="27A11863">
            <wp:extent cx="2219325" cy="1171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53" w:rsidRDefault="006C3753" w:rsidP="0030272A">
      <w:r>
        <w:rPr>
          <w:noProof/>
          <w:lang w:eastAsia="en-GB"/>
        </w:rPr>
        <w:drawing>
          <wp:inline distT="0" distB="0" distL="0" distR="0" wp14:anchorId="7626F027" wp14:editId="1771A5D4">
            <wp:extent cx="5731510" cy="25857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F8" w:rsidRDefault="00206FF8" w:rsidP="0030272A"/>
    <w:p w:rsidR="00206FF8" w:rsidRDefault="00206FF8" w:rsidP="0030272A">
      <w:r>
        <w:lastRenderedPageBreak/>
        <w:t>Average BER without error correction i</w:t>
      </w:r>
      <w:bookmarkStart w:id="0" w:name="_GoBack"/>
      <w:bookmarkEnd w:id="0"/>
      <w:r>
        <w:t>s worse:</w:t>
      </w:r>
    </w:p>
    <w:p w:rsidR="00206FF8" w:rsidRDefault="006845BB" w:rsidP="0030272A">
      <w:r>
        <w:t>For the same settings:</w:t>
      </w:r>
    </w:p>
    <w:p w:rsidR="006845BB" w:rsidRDefault="006845BB" w:rsidP="0030272A">
      <w:r>
        <w:rPr>
          <w:noProof/>
          <w:lang w:eastAsia="en-GB"/>
        </w:rPr>
        <w:drawing>
          <wp:inline distT="0" distB="0" distL="0" distR="0" wp14:anchorId="291A0AFD" wp14:editId="71DC352E">
            <wp:extent cx="5731510" cy="17278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BB" w:rsidRDefault="006845BB" w:rsidP="0030272A">
      <w:r>
        <w:rPr>
          <w:noProof/>
          <w:lang w:eastAsia="en-GB"/>
        </w:rPr>
        <w:drawing>
          <wp:inline distT="0" distB="0" distL="0" distR="0" wp14:anchorId="728B88D9" wp14:editId="6AC4B04E">
            <wp:extent cx="3000375" cy="4800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BB" w:rsidRPr="0030272A" w:rsidRDefault="006845BB" w:rsidP="0030272A">
      <w:r>
        <w:rPr>
          <w:noProof/>
          <w:lang w:eastAsia="en-GB"/>
        </w:rPr>
        <w:lastRenderedPageBreak/>
        <w:drawing>
          <wp:inline distT="0" distB="0" distL="0" distR="0" wp14:anchorId="51075C78" wp14:editId="3716DA6B">
            <wp:extent cx="5731510" cy="21856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5BB" w:rsidRPr="003027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6C3"/>
    <w:rsid w:val="00141162"/>
    <w:rsid w:val="001544BC"/>
    <w:rsid w:val="00206FF8"/>
    <w:rsid w:val="0030272A"/>
    <w:rsid w:val="005B5DC7"/>
    <w:rsid w:val="006845BB"/>
    <w:rsid w:val="006C3753"/>
    <w:rsid w:val="00A636C3"/>
    <w:rsid w:val="00B96714"/>
    <w:rsid w:val="00D0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87A1A4-C45B-4BF7-8316-5606C42F3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99D37236</Template>
  <TotalTime>330</TotalTime>
  <Pages>15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Manocha, Divyansh</dc:creator>
  <cp:keywords/>
  <dc:description/>
  <cp:lastModifiedBy>Manocha, Divyansh</cp:lastModifiedBy>
  <cp:revision>7</cp:revision>
  <dcterms:created xsi:type="dcterms:W3CDTF">2017-01-26T09:54:00Z</dcterms:created>
  <dcterms:modified xsi:type="dcterms:W3CDTF">2017-01-30T12:55:00Z</dcterms:modified>
</cp:coreProperties>
</file>