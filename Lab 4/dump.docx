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6714" w:rsidRPr="00CB375C" w:rsidRDefault="00CB375C">
      <w:pPr>
        <w:rPr>
          <w:b/>
        </w:rPr>
      </w:pPr>
      <w:r w:rsidRPr="00CB375C">
        <w:rPr>
          <w:b/>
        </w:rPr>
        <w:t>DPSK:</w:t>
      </w:r>
    </w:p>
    <w:p w:rsidR="00CB375C" w:rsidRDefault="00CB375C">
      <w:r>
        <w:rPr>
          <w:noProof/>
          <w:lang w:eastAsia="en-GB"/>
        </w:rPr>
        <w:drawing>
          <wp:inline distT="0" distB="0" distL="0" distR="0" wp14:anchorId="495C6CC5" wp14:editId="11D69CEE">
            <wp:extent cx="5731510" cy="21609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5C" w:rsidRDefault="00CB375C">
      <w:r>
        <w:rPr>
          <w:noProof/>
          <w:lang w:eastAsia="en-GB"/>
        </w:rPr>
        <w:drawing>
          <wp:inline distT="0" distB="0" distL="0" distR="0" wp14:anchorId="1065BA03" wp14:editId="3ED0BE02">
            <wp:extent cx="5731510" cy="38989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5C" w:rsidRDefault="00CB375C">
      <w:r>
        <w:rPr>
          <w:noProof/>
          <w:lang w:eastAsia="en-GB"/>
        </w:rPr>
        <w:lastRenderedPageBreak/>
        <w:drawing>
          <wp:inline distT="0" distB="0" distL="0" distR="0" wp14:anchorId="315F5988" wp14:editId="1527389D">
            <wp:extent cx="5731510" cy="31153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5C" w:rsidRDefault="00CB375C">
      <w:r>
        <w:rPr>
          <w:noProof/>
          <w:lang w:eastAsia="en-GB"/>
        </w:rPr>
        <w:drawing>
          <wp:inline distT="0" distB="0" distL="0" distR="0" wp14:anchorId="7ADBDC27" wp14:editId="0E3AC085">
            <wp:extent cx="5731510" cy="38087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5C" w:rsidRDefault="00CB375C">
      <w:r>
        <w:rPr>
          <w:noProof/>
          <w:lang w:eastAsia="en-GB"/>
        </w:rPr>
        <w:lastRenderedPageBreak/>
        <w:drawing>
          <wp:inline distT="0" distB="0" distL="0" distR="0" wp14:anchorId="7B216486" wp14:editId="1A472CDB">
            <wp:extent cx="5731510" cy="34232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5C" w:rsidRDefault="00CB375C"/>
    <w:p w:rsidR="00CB375C" w:rsidRDefault="00CB375C">
      <w:r>
        <w:t>BPSK receiver:</w:t>
      </w:r>
    </w:p>
    <w:p w:rsidR="00CB375C" w:rsidRDefault="00CB375C">
      <w:r>
        <w:rPr>
          <w:noProof/>
          <w:lang w:eastAsia="en-GB"/>
        </w:rPr>
        <w:drawing>
          <wp:inline distT="0" distB="0" distL="0" distR="0" wp14:anchorId="1CDBBFF3" wp14:editId="609AA227">
            <wp:extent cx="5731510" cy="19602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5C" w:rsidRDefault="00CB375C"/>
    <w:p w:rsidR="00CB375C" w:rsidRDefault="00CB375C">
      <w:r>
        <w:rPr>
          <w:noProof/>
          <w:lang w:eastAsia="en-GB"/>
        </w:rPr>
        <w:lastRenderedPageBreak/>
        <w:drawing>
          <wp:inline distT="0" distB="0" distL="0" distR="0" wp14:anchorId="5E392337" wp14:editId="16AB251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5C" w:rsidRDefault="00CB375C">
      <w:r>
        <w:rPr>
          <w:noProof/>
          <w:lang w:eastAsia="en-GB"/>
        </w:rPr>
        <w:drawing>
          <wp:inline distT="0" distB="0" distL="0" distR="0" wp14:anchorId="0B2348CB" wp14:editId="5BF851D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5C" w:rsidRDefault="00CB375C">
      <w:r>
        <w:rPr>
          <w:noProof/>
          <w:lang w:eastAsia="en-GB"/>
        </w:rPr>
        <w:lastRenderedPageBreak/>
        <w:drawing>
          <wp:inline distT="0" distB="0" distL="0" distR="0" wp14:anchorId="43EFA876" wp14:editId="010052B2">
            <wp:extent cx="5731510" cy="24949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5C" w:rsidRDefault="00CB375C">
      <w:r>
        <w:rPr>
          <w:noProof/>
          <w:lang w:eastAsia="en-GB"/>
        </w:rPr>
        <w:drawing>
          <wp:inline distT="0" distB="0" distL="0" distR="0" wp14:anchorId="66D07608" wp14:editId="7ACF130F">
            <wp:extent cx="5731510" cy="19786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5C" w:rsidRDefault="00CB375C"/>
    <w:p w:rsidR="00CB375C" w:rsidRDefault="00CB375C">
      <w:r>
        <w:t>TX:</w:t>
      </w:r>
    </w:p>
    <w:p w:rsidR="00CB375C" w:rsidRDefault="00CB375C">
      <w:r>
        <w:rPr>
          <w:noProof/>
          <w:lang w:eastAsia="en-GB"/>
        </w:rPr>
        <w:drawing>
          <wp:inline distT="0" distB="0" distL="0" distR="0" wp14:anchorId="726A1624" wp14:editId="1D768A02">
            <wp:extent cx="5731510" cy="27070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5C" w:rsidRDefault="00CB375C">
      <w:r>
        <w:rPr>
          <w:noProof/>
          <w:lang w:eastAsia="en-GB"/>
        </w:rPr>
        <w:lastRenderedPageBreak/>
        <w:drawing>
          <wp:inline distT="0" distB="0" distL="0" distR="0" wp14:anchorId="4AE95FE8" wp14:editId="12A2F514">
            <wp:extent cx="5731510" cy="35991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37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75C"/>
    <w:rsid w:val="00B96714"/>
    <w:rsid w:val="00CB3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07B26F-CF58-430B-80D3-075E943BD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C32BB5B8</Template>
  <TotalTime>7</TotalTime>
  <Pages>6</Pages>
  <Words>7</Words>
  <Characters>45</Characters>
  <Application>Microsoft Office Word</Application>
  <DocSecurity>0</DocSecurity>
  <Lines>1</Lines>
  <Paragraphs>1</Paragraphs>
  <ScaleCrop>false</ScaleCrop>
  <Company>Imperial College London</Company>
  <LinksUpToDate>false</LinksUpToDate>
  <CharactersWithSpaces>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Manocha, Divyansh</dc:creator>
  <cp:keywords/>
  <dc:description/>
  <cp:lastModifiedBy>Manocha, Divyansh</cp:lastModifiedBy>
  <cp:revision>1</cp:revision>
  <dcterms:created xsi:type="dcterms:W3CDTF">2017-02-03T13:49:00Z</dcterms:created>
  <dcterms:modified xsi:type="dcterms:W3CDTF">2017-02-03T13:56:00Z</dcterms:modified>
</cp:coreProperties>
</file>